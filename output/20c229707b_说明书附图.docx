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需要补充信息：附图的相关描述</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