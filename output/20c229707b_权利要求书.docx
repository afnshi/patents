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需要补充信息：具体的权利要求内容。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