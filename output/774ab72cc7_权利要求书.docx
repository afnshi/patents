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所述语义解析模块对输入的技术方案进行语义解析，提取技术领域、背景问题和发明点等结构化信息，所述文本生成模块基于大语言模型根据解析结果生成符合专利撰写规范的说明书、权利要求书、摘要及附图说明，所述文档输出模块输出生成的专利文档。</w:t>
        <w:br/>
        <w:t xml:space="preserve">2. 根据权利要求1所述的基于人工智能的专利自动生成系统，其特征在于，所述输入模块为Web界面，用于供用户输入技术方案文本。</w:t>
        <w:br/>
        <w:t xml:space="preserve">3. 根据权利要求1所述的基于人工智能的专利自动生成系统，其特征在于，所述文档输出模块将生成的内容自动填充至预设的Word专利模板中，导出符合国家知识产权局要求的docx格式文件。</w:t>
        <w:br/>
        <w:t xml:space="preserve">4. 一种基于人工智能的专利自动生成方法，其特征在于，包括以下步骤：对用户输入的技术方案进行语义解析，提取技术领域、背景问题和发明点等结构化信息；基于大语言模型根据解析结果生成符合专利撰写规范的说明书、权利要求书、摘要及附图说明；输出生成的专利文档。</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